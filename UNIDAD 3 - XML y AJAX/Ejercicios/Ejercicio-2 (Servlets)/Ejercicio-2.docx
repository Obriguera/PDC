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4762" w14:textId="26999C66" w:rsidR="008B46C6" w:rsidRDefault="008B46C6" w:rsidP="0052576F">
      <w:pPr>
        <w:rPr>
          <w:sz w:val="20"/>
          <w:szCs w:val="20"/>
        </w:rPr>
      </w:pPr>
      <w:r>
        <w:rPr>
          <w:sz w:val="20"/>
          <w:szCs w:val="20"/>
        </w:rPr>
        <w:t xml:space="preserve">A partir del proyecto proporcionado </w:t>
      </w:r>
      <w:r w:rsidR="00627D17">
        <w:rPr>
          <w:sz w:val="20"/>
          <w:szCs w:val="20"/>
        </w:rPr>
        <w:t>se solicita aplicar los siguientes cambios:</w:t>
      </w:r>
    </w:p>
    <w:p w14:paraId="12669AA8" w14:textId="77777777" w:rsidR="008B46C6" w:rsidRDefault="008B46C6" w:rsidP="0052576F">
      <w:pPr>
        <w:rPr>
          <w:sz w:val="20"/>
          <w:szCs w:val="20"/>
        </w:rPr>
      </w:pPr>
    </w:p>
    <w:p w14:paraId="79D11DF2" w14:textId="7870FA81" w:rsidR="00D55B8A" w:rsidRDefault="00F84442" w:rsidP="00627D17">
      <w:pPr>
        <w:pStyle w:val="Prrafodelista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Agregar un botón “</w:t>
      </w:r>
      <w:r w:rsidR="003833DE">
        <w:rPr>
          <w:sz w:val="20"/>
          <w:szCs w:val="20"/>
        </w:rPr>
        <w:t>Agregar archivo” d</w:t>
      </w:r>
      <w:r w:rsidR="00442A05">
        <w:rPr>
          <w:sz w:val="20"/>
          <w:szCs w:val="20"/>
        </w:rPr>
        <w:t>entro del formulario</w:t>
      </w:r>
      <w:r w:rsidR="00D01B60">
        <w:rPr>
          <w:sz w:val="20"/>
          <w:szCs w:val="20"/>
        </w:rPr>
        <w:t xml:space="preserve">. El comportamiento asociado será </w:t>
      </w:r>
      <w:r w:rsidR="00F0599C">
        <w:rPr>
          <w:sz w:val="20"/>
          <w:szCs w:val="20"/>
        </w:rPr>
        <w:t>invocar con AJAX un archivo JSP que sume un nuevo input “file”</w:t>
      </w:r>
      <w:r w:rsidR="003F3096">
        <w:rPr>
          <w:sz w:val="20"/>
          <w:szCs w:val="20"/>
        </w:rPr>
        <w:t xml:space="preserve"> </w:t>
      </w:r>
      <w:r w:rsidR="00BB7F43">
        <w:rPr>
          <w:sz w:val="20"/>
          <w:szCs w:val="20"/>
        </w:rPr>
        <w:t>que esté marcado como requerido</w:t>
      </w:r>
      <w:r w:rsidR="00F0599C">
        <w:rPr>
          <w:sz w:val="20"/>
          <w:szCs w:val="20"/>
        </w:rPr>
        <w:t>.</w:t>
      </w:r>
    </w:p>
    <w:p w14:paraId="660280F4" w14:textId="361B72E8" w:rsidR="001350CE" w:rsidRDefault="001350CE" w:rsidP="00627D17">
      <w:pPr>
        <w:pStyle w:val="Prrafodelista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Cambiar el</w:t>
      </w:r>
      <w:r w:rsidR="00D04C00">
        <w:rPr>
          <w:sz w:val="20"/>
          <w:szCs w:val="20"/>
        </w:rPr>
        <w:t xml:space="preserve"> comportamiento del botón “Subir archivo” para que procese todos los archivos </w:t>
      </w:r>
      <w:r w:rsidR="00560DE6">
        <w:rPr>
          <w:sz w:val="20"/>
          <w:szCs w:val="20"/>
        </w:rPr>
        <w:t>que se hayan seleccionado para publicar</w:t>
      </w:r>
      <w:r w:rsidR="00D04C00">
        <w:rPr>
          <w:sz w:val="20"/>
          <w:szCs w:val="20"/>
        </w:rPr>
        <w:t>.</w:t>
      </w:r>
      <w:r w:rsidR="00293C78">
        <w:rPr>
          <w:sz w:val="20"/>
          <w:szCs w:val="20"/>
        </w:rPr>
        <w:t xml:space="preserve"> Cambiar la lógica del servlet para adaptarse al nue</w:t>
      </w:r>
      <w:r w:rsidR="007518C7">
        <w:rPr>
          <w:sz w:val="20"/>
          <w:szCs w:val="20"/>
        </w:rPr>
        <w:t>v</w:t>
      </w:r>
      <w:r w:rsidR="00293C78">
        <w:rPr>
          <w:sz w:val="20"/>
          <w:szCs w:val="20"/>
        </w:rPr>
        <w:t>o requerimiento</w:t>
      </w:r>
      <w:r w:rsidR="007518C7">
        <w:rPr>
          <w:sz w:val="20"/>
          <w:szCs w:val="20"/>
        </w:rPr>
        <w:t xml:space="preserve"> de múltiples archivos</w:t>
      </w:r>
      <w:r w:rsidR="00293C78">
        <w:rPr>
          <w:sz w:val="20"/>
          <w:szCs w:val="20"/>
        </w:rPr>
        <w:t>.</w:t>
      </w:r>
    </w:p>
    <w:p w14:paraId="38EDDEE3" w14:textId="72D15ACD" w:rsidR="00627D17" w:rsidRDefault="00627D17" w:rsidP="00627D17">
      <w:pPr>
        <w:pStyle w:val="Prrafodelista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Agregar un botón “Eliminar” junto al nombre de</w:t>
      </w:r>
      <w:r w:rsidR="00CE1FEB">
        <w:rPr>
          <w:sz w:val="20"/>
          <w:szCs w:val="20"/>
        </w:rPr>
        <w:t xml:space="preserve"> cada</w:t>
      </w:r>
      <w:r>
        <w:rPr>
          <w:sz w:val="20"/>
          <w:szCs w:val="20"/>
        </w:rPr>
        <w:t xml:space="preserve"> archivo</w:t>
      </w:r>
      <w:r w:rsidR="00CE1FEB">
        <w:rPr>
          <w:sz w:val="20"/>
          <w:szCs w:val="20"/>
        </w:rPr>
        <w:t>.</w:t>
      </w:r>
      <w:r w:rsidR="00C77433">
        <w:rPr>
          <w:sz w:val="20"/>
          <w:szCs w:val="20"/>
        </w:rPr>
        <w:t xml:space="preserve"> El comportamiento asociado será invocar con AJAX un servlet que elimine el</w:t>
      </w:r>
      <w:r w:rsidR="00B93B64">
        <w:rPr>
          <w:sz w:val="20"/>
          <w:szCs w:val="20"/>
        </w:rPr>
        <w:t xml:space="preserve"> archivo de disco </w:t>
      </w:r>
      <w:r w:rsidR="008C6B83">
        <w:rPr>
          <w:sz w:val="20"/>
          <w:szCs w:val="20"/>
        </w:rPr>
        <w:t>para luego</w:t>
      </w:r>
      <w:r w:rsidR="001D0A33">
        <w:rPr>
          <w:sz w:val="20"/>
          <w:szCs w:val="20"/>
        </w:rPr>
        <w:t>, en caso de éxito,</w:t>
      </w:r>
      <w:r w:rsidR="00B93B64">
        <w:rPr>
          <w:sz w:val="20"/>
          <w:szCs w:val="20"/>
        </w:rPr>
        <w:t xml:space="preserve"> </w:t>
      </w:r>
      <w:r w:rsidR="008C6B83">
        <w:rPr>
          <w:sz w:val="20"/>
          <w:szCs w:val="20"/>
        </w:rPr>
        <w:t>borrarlo del listado con JavaScript</w:t>
      </w:r>
      <w:r w:rsidR="00C77433">
        <w:rPr>
          <w:sz w:val="20"/>
          <w:szCs w:val="20"/>
        </w:rPr>
        <w:t>.</w:t>
      </w:r>
      <w:r w:rsidR="00B93B64">
        <w:rPr>
          <w:sz w:val="20"/>
          <w:szCs w:val="20"/>
        </w:rPr>
        <w:t xml:space="preserve"> </w:t>
      </w:r>
    </w:p>
    <w:p w14:paraId="4F351803" w14:textId="77777777" w:rsidR="000B2B01" w:rsidRDefault="000B2B01" w:rsidP="000B2B01">
      <w:pPr>
        <w:rPr>
          <w:sz w:val="20"/>
          <w:szCs w:val="20"/>
        </w:rPr>
      </w:pPr>
    </w:p>
    <w:p w14:paraId="575D90CB" w14:textId="77777777" w:rsidR="000B2B01" w:rsidRPr="000B2B01" w:rsidRDefault="000B2B01" w:rsidP="000B2B01">
      <w:pPr>
        <w:rPr>
          <w:sz w:val="20"/>
          <w:szCs w:val="20"/>
        </w:rPr>
      </w:pPr>
    </w:p>
    <w:sectPr w:rsidR="000B2B01" w:rsidRPr="000B2B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AD0A6" w14:textId="77777777" w:rsidR="00501CCE" w:rsidRDefault="00501CCE">
      <w:r>
        <w:separator/>
      </w:r>
    </w:p>
  </w:endnote>
  <w:endnote w:type="continuationSeparator" w:id="0">
    <w:p w14:paraId="3A22B950" w14:textId="77777777" w:rsidR="00501CCE" w:rsidRDefault="00501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4AF0" w14:textId="2C94FE38" w:rsidR="00AD2066" w:rsidRDefault="00AD2066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6AE9684F" w:rsidR="00AD2066" w:rsidRDefault="00C66198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6552E" w14:textId="77777777" w:rsidR="00FA6612" w:rsidRDefault="00FA66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F0954" w14:textId="77777777" w:rsidR="00501CCE" w:rsidRDefault="00501CCE">
      <w:r>
        <w:separator/>
      </w:r>
    </w:p>
  </w:footnote>
  <w:footnote w:type="continuationSeparator" w:id="0">
    <w:p w14:paraId="20E0FFE0" w14:textId="77777777" w:rsidR="00501CCE" w:rsidRDefault="00501C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85C17" w14:textId="77777777" w:rsidR="00FA6612" w:rsidRDefault="00FA661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2"/>
      <w:gridCol w:w="2153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6E9D027E" w:rsidR="00515657" w:rsidRDefault="007D1BC6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18757DEF" wp14:editId="6E6CEB80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1D984FAB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43DA1A2C" w14:textId="411E50E4" w:rsidR="00FA6612" w:rsidRPr="00FA6612" w:rsidRDefault="00FA6612" w:rsidP="00FA6612">
          <w:pPr>
            <w:rPr>
              <w:smallCaps/>
            </w:rPr>
          </w:pPr>
          <w:r w:rsidRPr="00FA6612">
            <w:rPr>
              <w:smallCaps/>
            </w:rPr>
            <w:t xml:space="preserve">Ejercicio </w:t>
          </w:r>
          <w:r>
            <w:rPr>
              <w:smallCaps/>
            </w:rPr>
            <w:t>2</w:t>
          </w:r>
          <w:r w:rsidRPr="00FA6612">
            <w:rPr>
              <w:smallCaps/>
            </w:rPr>
            <w:t>: AJAX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744B0C5" w14:textId="2B519F34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FA6612">
            <w:rPr>
              <w:smallCaps/>
            </w:rPr>
            <w:t>16</w:t>
          </w:r>
          <w:r w:rsidR="003326CB">
            <w:rPr>
              <w:smallCaps/>
            </w:rPr>
            <w:t>-0</w:t>
          </w:r>
          <w:r w:rsidR="00FA6612">
            <w:rPr>
              <w:smallCaps/>
            </w:rPr>
            <w:t>5</w:t>
          </w:r>
          <w:r w:rsidR="00AD2066">
            <w:rPr>
              <w:smallCaps/>
            </w:rPr>
            <w:t>-20</w:t>
          </w:r>
          <w:r w:rsidR="007D1BC6">
            <w:rPr>
              <w:smallCaps/>
            </w:rPr>
            <w:t>2</w:t>
          </w:r>
          <w:r w:rsidR="00FA6612">
            <w:rPr>
              <w:smallCaps/>
            </w:rPr>
            <w:t>5</w:t>
          </w:r>
        </w:p>
        <w:p w14:paraId="4DB825A9" w14:textId="18E3A400" w:rsidR="003243EC" w:rsidRDefault="003243EC" w:rsidP="00E43858">
          <w:pPr>
            <w:rPr>
              <w:smallCaps/>
            </w:rPr>
          </w:pPr>
        </w:p>
      </w:tc>
    </w:tr>
  </w:tbl>
  <w:p w14:paraId="379C290E" w14:textId="77777777" w:rsidR="00AD2066" w:rsidRDefault="00AD206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7AE7" w14:textId="77777777" w:rsidR="00FA6612" w:rsidRDefault="00FA66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012"/>
    <w:multiLevelType w:val="hybridMultilevel"/>
    <w:tmpl w:val="2436A6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10DD9"/>
    <w:multiLevelType w:val="multilevel"/>
    <w:tmpl w:val="D3DC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50104"/>
    <w:multiLevelType w:val="multilevel"/>
    <w:tmpl w:val="614C09F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87367"/>
    <w:multiLevelType w:val="multilevel"/>
    <w:tmpl w:val="028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56635"/>
    <w:multiLevelType w:val="hybridMultilevel"/>
    <w:tmpl w:val="2C0A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5" w15:restartNumberingAfterBreak="0">
    <w:nsid w:val="304918BF"/>
    <w:multiLevelType w:val="multilevel"/>
    <w:tmpl w:val="F784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B6F8C"/>
    <w:multiLevelType w:val="hybridMultilevel"/>
    <w:tmpl w:val="4858B6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D169B"/>
    <w:multiLevelType w:val="hybridMultilevel"/>
    <w:tmpl w:val="ECEA4C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98044E"/>
    <w:multiLevelType w:val="multilevel"/>
    <w:tmpl w:val="AA00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6273E"/>
    <w:multiLevelType w:val="hybridMultilevel"/>
    <w:tmpl w:val="E95E39FE"/>
    <w:lvl w:ilvl="0" w:tplc="602834C6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FB64379"/>
    <w:multiLevelType w:val="multilevel"/>
    <w:tmpl w:val="7F82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36831"/>
    <w:multiLevelType w:val="multilevel"/>
    <w:tmpl w:val="BFA0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7F580F"/>
    <w:multiLevelType w:val="hybridMultilevel"/>
    <w:tmpl w:val="6D98DFF6"/>
    <w:lvl w:ilvl="0" w:tplc="FF809DCE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imes New Roman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B534853"/>
    <w:multiLevelType w:val="multilevel"/>
    <w:tmpl w:val="996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6487A"/>
    <w:multiLevelType w:val="multilevel"/>
    <w:tmpl w:val="725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8561F"/>
    <w:multiLevelType w:val="hybridMultilevel"/>
    <w:tmpl w:val="6A26C224"/>
    <w:lvl w:ilvl="0" w:tplc="2C0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0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1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A2031F"/>
    <w:multiLevelType w:val="multilevel"/>
    <w:tmpl w:val="ED76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2D710C"/>
    <w:multiLevelType w:val="multilevel"/>
    <w:tmpl w:val="345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292639">
    <w:abstractNumId w:val="9"/>
  </w:num>
  <w:num w:numId="2" w16cid:durableId="61803163">
    <w:abstractNumId w:val="24"/>
  </w:num>
  <w:num w:numId="3" w16cid:durableId="1256934141">
    <w:abstractNumId w:val="21"/>
  </w:num>
  <w:num w:numId="4" w16cid:durableId="1209300356">
    <w:abstractNumId w:val="7"/>
  </w:num>
  <w:num w:numId="5" w16cid:durableId="264463722">
    <w:abstractNumId w:val="20"/>
  </w:num>
  <w:num w:numId="6" w16cid:durableId="257564606">
    <w:abstractNumId w:val="13"/>
  </w:num>
  <w:num w:numId="7" w16cid:durableId="1583292810">
    <w:abstractNumId w:val="6"/>
  </w:num>
  <w:num w:numId="8" w16cid:durableId="1524514943">
    <w:abstractNumId w:val="16"/>
  </w:num>
  <w:num w:numId="9" w16cid:durableId="1818497184">
    <w:abstractNumId w:val="23"/>
  </w:num>
  <w:num w:numId="10" w16cid:durableId="1266116469">
    <w:abstractNumId w:val="15"/>
  </w:num>
  <w:num w:numId="11" w16cid:durableId="186993312">
    <w:abstractNumId w:val="1"/>
  </w:num>
  <w:num w:numId="12" w16cid:durableId="171989046">
    <w:abstractNumId w:val="4"/>
  </w:num>
  <w:num w:numId="13" w16cid:durableId="2025747980">
    <w:abstractNumId w:val="17"/>
  </w:num>
  <w:num w:numId="14" w16cid:durableId="846095360">
    <w:abstractNumId w:val="25"/>
  </w:num>
  <w:num w:numId="15" w16cid:durableId="347827143">
    <w:abstractNumId w:val="2"/>
  </w:num>
  <w:num w:numId="16" w16cid:durableId="1248030044">
    <w:abstractNumId w:val="22"/>
  </w:num>
  <w:num w:numId="17" w16cid:durableId="1778524787">
    <w:abstractNumId w:val="11"/>
  </w:num>
  <w:num w:numId="18" w16cid:durableId="1367367381">
    <w:abstractNumId w:val="14"/>
  </w:num>
  <w:num w:numId="19" w16cid:durableId="1225603493">
    <w:abstractNumId w:val="18"/>
  </w:num>
  <w:num w:numId="20" w16cid:durableId="507603918">
    <w:abstractNumId w:val="5"/>
  </w:num>
  <w:num w:numId="21" w16cid:durableId="788266">
    <w:abstractNumId w:val="3"/>
  </w:num>
  <w:num w:numId="22" w16cid:durableId="130364620">
    <w:abstractNumId w:val="10"/>
  </w:num>
  <w:num w:numId="23" w16cid:durableId="500974079">
    <w:abstractNumId w:val="0"/>
  </w:num>
  <w:num w:numId="24" w16cid:durableId="679116437">
    <w:abstractNumId w:val="19"/>
  </w:num>
  <w:num w:numId="25" w16cid:durableId="1245145803">
    <w:abstractNumId w:val="8"/>
  </w:num>
  <w:num w:numId="26" w16cid:durableId="2087606181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07AF8"/>
    <w:rsid w:val="000468AF"/>
    <w:rsid w:val="00090AC6"/>
    <w:rsid w:val="000917E1"/>
    <w:rsid w:val="000A2DAA"/>
    <w:rsid w:val="000A2EF3"/>
    <w:rsid w:val="000A7B53"/>
    <w:rsid w:val="000B28F5"/>
    <w:rsid w:val="000B2B01"/>
    <w:rsid w:val="000C36E9"/>
    <w:rsid w:val="000C42D5"/>
    <w:rsid w:val="000D3F71"/>
    <w:rsid w:val="000E6DFD"/>
    <w:rsid w:val="000F630D"/>
    <w:rsid w:val="0011180E"/>
    <w:rsid w:val="00121FAF"/>
    <w:rsid w:val="001350CE"/>
    <w:rsid w:val="00142EC4"/>
    <w:rsid w:val="00145573"/>
    <w:rsid w:val="00150A49"/>
    <w:rsid w:val="001531FE"/>
    <w:rsid w:val="00170304"/>
    <w:rsid w:val="00181067"/>
    <w:rsid w:val="001A1E0E"/>
    <w:rsid w:val="001C50A1"/>
    <w:rsid w:val="001D0A33"/>
    <w:rsid w:val="001D5799"/>
    <w:rsid w:val="001F381B"/>
    <w:rsid w:val="001F3D80"/>
    <w:rsid w:val="001F7897"/>
    <w:rsid w:val="00201C56"/>
    <w:rsid w:val="0021220D"/>
    <w:rsid w:val="00212CBF"/>
    <w:rsid w:val="002573A5"/>
    <w:rsid w:val="0027183F"/>
    <w:rsid w:val="00284828"/>
    <w:rsid w:val="00293C78"/>
    <w:rsid w:val="002A0FD0"/>
    <w:rsid w:val="002A3540"/>
    <w:rsid w:val="002B219B"/>
    <w:rsid w:val="002B33E0"/>
    <w:rsid w:val="002E0E38"/>
    <w:rsid w:val="002E4B42"/>
    <w:rsid w:val="002F4B07"/>
    <w:rsid w:val="003077AC"/>
    <w:rsid w:val="00313ED6"/>
    <w:rsid w:val="003150AD"/>
    <w:rsid w:val="00316C7D"/>
    <w:rsid w:val="003243EC"/>
    <w:rsid w:val="003250FF"/>
    <w:rsid w:val="003305FC"/>
    <w:rsid w:val="003326CB"/>
    <w:rsid w:val="003679C7"/>
    <w:rsid w:val="0037089E"/>
    <w:rsid w:val="00381D15"/>
    <w:rsid w:val="003833DE"/>
    <w:rsid w:val="003901D3"/>
    <w:rsid w:val="00394D0F"/>
    <w:rsid w:val="00397440"/>
    <w:rsid w:val="003A4732"/>
    <w:rsid w:val="003A570A"/>
    <w:rsid w:val="003B4D9B"/>
    <w:rsid w:val="003B6AE7"/>
    <w:rsid w:val="003C6157"/>
    <w:rsid w:val="003D1829"/>
    <w:rsid w:val="003E3D49"/>
    <w:rsid w:val="003E783A"/>
    <w:rsid w:val="003F1BEB"/>
    <w:rsid w:val="003F3096"/>
    <w:rsid w:val="003F37CD"/>
    <w:rsid w:val="00431276"/>
    <w:rsid w:val="0043727B"/>
    <w:rsid w:val="004407B1"/>
    <w:rsid w:val="00442A05"/>
    <w:rsid w:val="004502F7"/>
    <w:rsid w:val="00460F94"/>
    <w:rsid w:val="00480546"/>
    <w:rsid w:val="00485E8A"/>
    <w:rsid w:val="004938A1"/>
    <w:rsid w:val="00496097"/>
    <w:rsid w:val="00496EE0"/>
    <w:rsid w:val="004A0A72"/>
    <w:rsid w:val="004A3A4F"/>
    <w:rsid w:val="004A65B1"/>
    <w:rsid w:val="004B1DD1"/>
    <w:rsid w:val="004C047C"/>
    <w:rsid w:val="004D5E95"/>
    <w:rsid w:val="004E1B55"/>
    <w:rsid w:val="004E403E"/>
    <w:rsid w:val="004F0088"/>
    <w:rsid w:val="004F3C5B"/>
    <w:rsid w:val="004F67EB"/>
    <w:rsid w:val="00501CCE"/>
    <w:rsid w:val="00515657"/>
    <w:rsid w:val="00523C9F"/>
    <w:rsid w:val="005243F0"/>
    <w:rsid w:val="0052576F"/>
    <w:rsid w:val="00531545"/>
    <w:rsid w:val="00531C81"/>
    <w:rsid w:val="00545AC7"/>
    <w:rsid w:val="00552DBE"/>
    <w:rsid w:val="00555A04"/>
    <w:rsid w:val="00557B78"/>
    <w:rsid w:val="00560DE6"/>
    <w:rsid w:val="0056287A"/>
    <w:rsid w:val="00562CE3"/>
    <w:rsid w:val="00596F03"/>
    <w:rsid w:val="005A0099"/>
    <w:rsid w:val="005A4B41"/>
    <w:rsid w:val="005B0A7E"/>
    <w:rsid w:val="005B796B"/>
    <w:rsid w:val="005D14EB"/>
    <w:rsid w:val="005E0081"/>
    <w:rsid w:val="005E124A"/>
    <w:rsid w:val="005E2553"/>
    <w:rsid w:val="006159E8"/>
    <w:rsid w:val="00617D8A"/>
    <w:rsid w:val="00621C4A"/>
    <w:rsid w:val="00623AE3"/>
    <w:rsid w:val="00625636"/>
    <w:rsid w:val="00627D17"/>
    <w:rsid w:val="00627D4A"/>
    <w:rsid w:val="00631BCB"/>
    <w:rsid w:val="00664D64"/>
    <w:rsid w:val="00667DAC"/>
    <w:rsid w:val="006747CE"/>
    <w:rsid w:val="006768F4"/>
    <w:rsid w:val="00680B41"/>
    <w:rsid w:val="00693462"/>
    <w:rsid w:val="006A023F"/>
    <w:rsid w:val="006A4E44"/>
    <w:rsid w:val="006B2D44"/>
    <w:rsid w:val="006D5D2F"/>
    <w:rsid w:val="006E0A8E"/>
    <w:rsid w:val="006E110B"/>
    <w:rsid w:val="007200D8"/>
    <w:rsid w:val="0072447D"/>
    <w:rsid w:val="007325C7"/>
    <w:rsid w:val="00736A67"/>
    <w:rsid w:val="007518C7"/>
    <w:rsid w:val="007552A3"/>
    <w:rsid w:val="00773824"/>
    <w:rsid w:val="0077571B"/>
    <w:rsid w:val="00781047"/>
    <w:rsid w:val="00790659"/>
    <w:rsid w:val="00797117"/>
    <w:rsid w:val="007A08A0"/>
    <w:rsid w:val="007B502A"/>
    <w:rsid w:val="007C4469"/>
    <w:rsid w:val="007C77A5"/>
    <w:rsid w:val="007D1BC6"/>
    <w:rsid w:val="007D391E"/>
    <w:rsid w:val="007E0CEF"/>
    <w:rsid w:val="007E27F0"/>
    <w:rsid w:val="00822126"/>
    <w:rsid w:val="0082719E"/>
    <w:rsid w:val="00832EDC"/>
    <w:rsid w:val="00835D0F"/>
    <w:rsid w:val="00861CFA"/>
    <w:rsid w:val="00865A8A"/>
    <w:rsid w:val="0087630F"/>
    <w:rsid w:val="008815FF"/>
    <w:rsid w:val="00885725"/>
    <w:rsid w:val="00890EA4"/>
    <w:rsid w:val="008926AF"/>
    <w:rsid w:val="008B2E26"/>
    <w:rsid w:val="008B46C6"/>
    <w:rsid w:val="008B4A60"/>
    <w:rsid w:val="008B6DEE"/>
    <w:rsid w:val="008C3179"/>
    <w:rsid w:val="008C6B83"/>
    <w:rsid w:val="008D363F"/>
    <w:rsid w:val="008E2D46"/>
    <w:rsid w:val="008E38F0"/>
    <w:rsid w:val="008F06BD"/>
    <w:rsid w:val="008F6CA2"/>
    <w:rsid w:val="00910770"/>
    <w:rsid w:val="009133FE"/>
    <w:rsid w:val="0093320C"/>
    <w:rsid w:val="00937255"/>
    <w:rsid w:val="00941F4F"/>
    <w:rsid w:val="00947DE1"/>
    <w:rsid w:val="0096597B"/>
    <w:rsid w:val="00977F34"/>
    <w:rsid w:val="00977FE1"/>
    <w:rsid w:val="009A5276"/>
    <w:rsid w:val="009A79B6"/>
    <w:rsid w:val="009B4CFF"/>
    <w:rsid w:val="009B6DAB"/>
    <w:rsid w:val="009B79F3"/>
    <w:rsid w:val="009C09B5"/>
    <w:rsid w:val="009C358E"/>
    <w:rsid w:val="009E0E3D"/>
    <w:rsid w:val="009E16B9"/>
    <w:rsid w:val="009F0BD3"/>
    <w:rsid w:val="00A0016E"/>
    <w:rsid w:val="00A13E76"/>
    <w:rsid w:val="00A273D4"/>
    <w:rsid w:val="00A378DC"/>
    <w:rsid w:val="00A64BF9"/>
    <w:rsid w:val="00A833B2"/>
    <w:rsid w:val="00A9001A"/>
    <w:rsid w:val="00A95948"/>
    <w:rsid w:val="00AD2066"/>
    <w:rsid w:val="00AD4D8F"/>
    <w:rsid w:val="00AE3B6D"/>
    <w:rsid w:val="00AE7490"/>
    <w:rsid w:val="00AE7EDD"/>
    <w:rsid w:val="00AF3029"/>
    <w:rsid w:val="00AF4B86"/>
    <w:rsid w:val="00B22C1F"/>
    <w:rsid w:val="00B23C69"/>
    <w:rsid w:val="00B31A04"/>
    <w:rsid w:val="00B31BD2"/>
    <w:rsid w:val="00B502CB"/>
    <w:rsid w:val="00B56E31"/>
    <w:rsid w:val="00B65593"/>
    <w:rsid w:val="00B71DE9"/>
    <w:rsid w:val="00B71F34"/>
    <w:rsid w:val="00B81AB5"/>
    <w:rsid w:val="00B81D3D"/>
    <w:rsid w:val="00B93A2E"/>
    <w:rsid w:val="00B93B64"/>
    <w:rsid w:val="00B93F90"/>
    <w:rsid w:val="00B94B82"/>
    <w:rsid w:val="00BA1C44"/>
    <w:rsid w:val="00BA7922"/>
    <w:rsid w:val="00BB1103"/>
    <w:rsid w:val="00BB4DD1"/>
    <w:rsid w:val="00BB7F43"/>
    <w:rsid w:val="00BD5846"/>
    <w:rsid w:val="00BD6415"/>
    <w:rsid w:val="00C01937"/>
    <w:rsid w:val="00C022E8"/>
    <w:rsid w:val="00C037FB"/>
    <w:rsid w:val="00C17BAC"/>
    <w:rsid w:val="00C23C01"/>
    <w:rsid w:val="00C519CD"/>
    <w:rsid w:val="00C6167D"/>
    <w:rsid w:val="00C66198"/>
    <w:rsid w:val="00C66348"/>
    <w:rsid w:val="00C77433"/>
    <w:rsid w:val="00C94484"/>
    <w:rsid w:val="00C960FB"/>
    <w:rsid w:val="00CB3F75"/>
    <w:rsid w:val="00CC3EDC"/>
    <w:rsid w:val="00CC52CC"/>
    <w:rsid w:val="00CC5E16"/>
    <w:rsid w:val="00CE1FEB"/>
    <w:rsid w:val="00CF0D20"/>
    <w:rsid w:val="00CF3BCF"/>
    <w:rsid w:val="00CF7E14"/>
    <w:rsid w:val="00D01B60"/>
    <w:rsid w:val="00D04C00"/>
    <w:rsid w:val="00D4560E"/>
    <w:rsid w:val="00D53983"/>
    <w:rsid w:val="00D55B8A"/>
    <w:rsid w:val="00D61C44"/>
    <w:rsid w:val="00D62F41"/>
    <w:rsid w:val="00D70F50"/>
    <w:rsid w:val="00DB221B"/>
    <w:rsid w:val="00DB3452"/>
    <w:rsid w:val="00DC6277"/>
    <w:rsid w:val="00DD56F0"/>
    <w:rsid w:val="00DE714E"/>
    <w:rsid w:val="00E048DC"/>
    <w:rsid w:val="00E43858"/>
    <w:rsid w:val="00E74D5C"/>
    <w:rsid w:val="00E858AC"/>
    <w:rsid w:val="00E86450"/>
    <w:rsid w:val="00EC7C60"/>
    <w:rsid w:val="00ED5178"/>
    <w:rsid w:val="00EE0AB2"/>
    <w:rsid w:val="00EF1905"/>
    <w:rsid w:val="00EF3ED4"/>
    <w:rsid w:val="00F0599C"/>
    <w:rsid w:val="00F2005D"/>
    <w:rsid w:val="00F320A0"/>
    <w:rsid w:val="00F4668B"/>
    <w:rsid w:val="00F56FAF"/>
    <w:rsid w:val="00F74465"/>
    <w:rsid w:val="00F7620F"/>
    <w:rsid w:val="00F81D04"/>
    <w:rsid w:val="00F84442"/>
    <w:rsid w:val="00F93E63"/>
    <w:rsid w:val="00FA6612"/>
    <w:rsid w:val="00FD1BE5"/>
    <w:rsid w:val="00FD3DE0"/>
    <w:rsid w:val="00FE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70304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link w:val="HTMLconformatoprevioC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  <w:style w:type="character" w:customStyle="1" w:styleId="Ttulo3Car">
    <w:name w:val="Título 3 Car"/>
    <w:basedOn w:val="Fuentedeprrafopredeter"/>
    <w:link w:val="Ttulo3"/>
    <w:uiPriority w:val="9"/>
    <w:rsid w:val="00170304"/>
    <w:rPr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17030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A7922"/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BA7922"/>
    <w:rPr>
      <w:rFonts w:ascii="Courier New" w:hAnsi="Courier New" w:cs="Courier New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D5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10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5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1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4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4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1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5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1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9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9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oporte\Plantilla%20Documentaci&#243;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Documentación.dot</Template>
  <TotalTime>301</TotalTime>
  <Pages>1</Pages>
  <Words>111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134</cp:revision>
  <cp:lastPrinted>2007-08-22T14:34:00Z</cp:lastPrinted>
  <dcterms:created xsi:type="dcterms:W3CDTF">2018-05-07T04:05:00Z</dcterms:created>
  <dcterms:modified xsi:type="dcterms:W3CDTF">2025-05-18T22:53:00Z</dcterms:modified>
</cp:coreProperties>
</file>